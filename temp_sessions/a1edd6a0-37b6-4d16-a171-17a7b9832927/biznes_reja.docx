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374F16"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Grand Qurilish MCHJ</w:t>
      </w:r>
    </w:p>
    <w:p w14:paraId="4A0EFD5D" w14:textId="2C28DFC3"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Ibragimov Zilola___________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Non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Grand Qurilish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Grand Qurilish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Grand Qurilish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Grand Qurilish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Grand Qurilish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Grand Qurilish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Trastbank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32504845</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30707942190044</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Ibragimov Zilola</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AD 3859855</w:t>
            </w:r>
          </w:p>
        </w:tc>
      </w:tr>
      <w:tr w:rsidR="00C71E31" w:rsidRPr="00A334A3"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07.07.1994</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Buxoro sh., Islom Karimov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Non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Grand Qurilish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Buxoro sh., Islom Karimov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Non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A334A3"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A334A3"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Grand Qurilish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Buxoro sh., Islom Karimov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Grand Qurilish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A334A3"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A334A3"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Buxoro sh., Islom Karimov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A334A3"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A334A3"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Non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Buxoro sh., Islom Karimov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(NPV=0.0 so'm, ROI=0%,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E7950B" w14:textId="77777777" w:rsidR="00374F16" w:rsidRDefault="00374F16" w:rsidP="005A20E2">
      <w:pPr>
        <w:spacing w:after="0"/>
      </w:pPr>
      <w:r>
        <w:separator/>
      </w:r>
    </w:p>
    <w:p w14:paraId="034D9E97" w14:textId="77777777" w:rsidR="00374F16" w:rsidRDefault="00374F16"/>
    <w:p w14:paraId="53C9C74B" w14:textId="77777777" w:rsidR="00374F16" w:rsidRDefault="00374F16" w:rsidP="009B4773"/>
    <w:p w14:paraId="7EEF6A2D" w14:textId="77777777" w:rsidR="00374F16" w:rsidRDefault="00374F16" w:rsidP="00513832"/>
  </w:endnote>
  <w:endnote w:type="continuationSeparator" w:id="0">
    <w:p w14:paraId="60C3F2B6" w14:textId="77777777" w:rsidR="00374F16" w:rsidRDefault="00374F16" w:rsidP="005A20E2">
      <w:pPr>
        <w:spacing w:after="0"/>
      </w:pPr>
      <w:r>
        <w:continuationSeparator/>
      </w:r>
    </w:p>
    <w:p w14:paraId="5843083B" w14:textId="77777777" w:rsidR="00374F16" w:rsidRDefault="00374F16"/>
    <w:p w14:paraId="1E9FB0A7" w14:textId="77777777" w:rsidR="00374F16" w:rsidRDefault="00374F16" w:rsidP="009B4773"/>
    <w:p w14:paraId="6F48BBC0" w14:textId="77777777" w:rsidR="00374F16" w:rsidRDefault="00374F16"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374F16"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A334A3">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374F16"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A334A3">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0861AC" w14:textId="77777777" w:rsidR="00374F16" w:rsidRDefault="00374F16" w:rsidP="005A20E2">
      <w:pPr>
        <w:spacing w:after="0"/>
      </w:pPr>
      <w:r>
        <w:separator/>
      </w:r>
    </w:p>
    <w:p w14:paraId="6097EDCE" w14:textId="77777777" w:rsidR="00374F16" w:rsidRDefault="00374F16"/>
    <w:p w14:paraId="3F8AEE5F" w14:textId="77777777" w:rsidR="00374F16" w:rsidRDefault="00374F16" w:rsidP="009B4773"/>
    <w:p w14:paraId="4FE799FD" w14:textId="77777777" w:rsidR="00374F16" w:rsidRDefault="00374F16" w:rsidP="00513832"/>
  </w:footnote>
  <w:footnote w:type="continuationSeparator" w:id="0">
    <w:p w14:paraId="647579A3" w14:textId="77777777" w:rsidR="00374F16" w:rsidRDefault="00374F16" w:rsidP="005A20E2">
      <w:pPr>
        <w:spacing w:after="0"/>
      </w:pPr>
      <w:r>
        <w:continuationSeparator/>
      </w:r>
    </w:p>
    <w:p w14:paraId="09C84E44" w14:textId="77777777" w:rsidR="00374F16" w:rsidRDefault="00374F16"/>
    <w:p w14:paraId="646F4E55" w14:textId="77777777" w:rsidR="00374F16" w:rsidRDefault="00374F16" w:rsidP="009B4773"/>
    <w:p w14:paraId="1D1D0599" w14:textId="77777777" w:rsidR="00374F16" w:rsidRDefault="00374F16"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374F16"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374F16"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9391628F-DFB0-4F4D-B15C-453E6378F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2764</Words>
  <Characters>15757</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2026-04-08T17:51:00Z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